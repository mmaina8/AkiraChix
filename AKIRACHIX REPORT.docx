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88283A" w:rsidRDefault="00FD3B26">
          <w:pPr>
            <w:pStyle w:val="NoSpacing"/>
            <w:rPr>
              <w:sz w:val="24"/>
            </w:rPr>
          </w:pP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72738844" wp14:editId="553F9CF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283A" w:rsidRDefault="00FD3B26">
                                <w:pPr>
                                  <w:pStyle w:val="ContactInfo"/>
                                </w:pPr>
                                <w:sdt>
                                  <w:sdtPr>
                                    <w:alias w:val="Name"/>
                                    <w:tag w:val=""/>
                                    <w:id w:val="-304397026"/>
                                    <w:placeholder>
                                      <w:docPart w:val="D3B6D3080F6743C3B669D4CD1C6823CB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433A2">
                                      <w:t>Joy Wahome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Course Title"/>
                                    <w:tag w:val=""/>
                                    <w:id w:val="-728219936"/>
                                    <w:placeholder>
                                      <w:docPart w:val="BFEA0CF1A8F04165BAFFB0B1473D8F7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433A2">
                                      <w:t>Introduction to Computer</w:t>
                                    </w:r>
                                  </w:sdtContent>
                                </w:sdt>
                                <w:r>
                                  <w:t> | </w:t>
                                </w:r>
                                <w:sdt>
                                  <w:sdtPr>
                                    <w:alias w:val="Date"/>
                                    <w:tag w:val=""/>
                                    <w:id w:val="2032065285"/>
                                    <w:placeholder>
                                      <w:docPart w:val="F83D5C7FFEA54DFBB33C7E1A17080CB0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2-26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435FF">
                                      <w:t>February 26, 2019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73884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88283A" w:rsidRDefault="00FD3B26">
                          <w:pPr>
                            <w:pStyle w:val="ContactInfo"/>
                          </w:pPr>
                          <w:sdt>
                            <w:sdtPr>
                              <w:alias w:val="Name"/>
                              <w:tag w:val=""/>
                              <w:id w:val="-304397026"/>
                              <w:placeholder>
                                <w:docPart w:val="D3B6D3080F6743C3B669D4CD1C6823CB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433A2">
                                <w:t>Joy Wahome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Course Title"/>
                              <w:tag w:val=""/>
                              <w:id w:val="-728219936"/>
                              <w:placeholder>
                                <w:docPart w:val="BFEA0CF1A8F04165BAFFB0B1473D8F7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1433A2">
                                <w:t>Introduction to Computer</w:t>
                              </w:r>
                            </w:sdtContent>
                          </w:sdt>
                          <w:r>
                            <w:t> | </w:t>
                          </w:r>
                          <w:sdt>
                            <w:sdtPr>
                              <w:alias w:val="Date"/>
                              <w:tag w:val=""/>
                              <w:id w:val="2032065285"/>
                              <w:placeholder>
                                <w:docPart w:val="F83D5C7FFEA54DFBB33C7E1A17080CB0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2-2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435FF">
                                <w:t>February 26, 2019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0475070C" wp14:editId="189C190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283A" w:rsidRDefault="00FD3B26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433A2">
                                      <w:t>MY EXPERIENCE IN AKIRACHIX</w:t>
                                    </w:r>
                                  </w:sdtContent>
                                </w:sdt>
                              </w:p>
                              <w:p w:rsidR="0088283A" w:rsidRDefault="00FD3B26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433A2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75070C"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:rsidR="0088283A" w:rsidRDefault="00FD3B26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1433A2">
                                <w:t>MY EXPERIENCE IN AKIRACHIX</w:t>
                              </w:r>
                            </w:sdtContent>
                          </w:sdt>
                        </w:p>
                        <w:p w:rsidR="0088283A" w:rsidRDefault="00FD3B26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433A2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  <w:lang w:eastAsia="en-US"/>
            </w:rPr>
            <w:drawing>
              <wp:anchor distT="0" distB="0" distL="114300" distR="114300" simplePos="0" relativeHeight="251659264" behindDoc="1" locked="0" layoutInCell="1" allowOverlap="0" wp14:anchorId="3777CCF9" wp14:editId="09FF3A3C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57600" cy="54864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548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8283A" w:rsidRDefault="00FD3B26">
          <w:r>
            <w:br w:type="page"/>
          </w:r>
        </w:p>
      </w:sdtContent>
    </w:sdt>
    <w:bookmarkEnd w:id="4"/>
    <w:bookmarkEnd w:id="3"/>
    <w:bookmarkEnd w:id="2"/>
    <w:bookmarkEnd w:id="1"/>
    <w:bookmarkEnd w:id="0"/>
    <w:p w:rsidR="0088283A" w:rsidRDefault="00377435" w:rsidP="00377435">
      <w:pPr>
        <w:pStyle w:val="Heading1"/>
        <w:rPr>
          <w:rStyle w:val="Heading1Char"/>
          <w:rFonts w:ascii="Times New Roman" w:hAnsi="Times New Roman" w:cs="Times New Roman"/>
          <w:sz w:val="28"/>
          <w:szCs w:val="28"/>
        </w:rPr>
      </w:pPr>
      <w:r>
        <w:rPr>
          <w:rStyle w:val="Heading1Char"/>
          <w:rFonts w:ascii="Times New Roman" w:hAnsi="Times New Roman" w:cs="Times New Roman"/>
          <w:sz w:val="28"/>
          <w:szCs w:val="28"/>
        </w:rPr>
        <w:lastRenderedPageBreak/>
        <w:t>INTRODUCTION</w:t>
      </w:r>
    </w:p>
    <w:p w:rsidR="00377435" w:rsidRDefault="00D11211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is a report about my experience in AkiraChix for the three weeks I have been here. This report will cover the units that I have been learning </w:t>
      </w:r>
      <w:r w:rsidR="009D6897">
        <w:rPr>
          <w:rFonts w:ascii="Times New Roman" w:hAnsi="Times New Roman" w:cs="Times New Roman"/>
          <w:color w:val="000000" w:themeColor="text1"/>
          <w:sz w:val="24"/>
          <w:szCs w:val="24"/>
        </w:rPr>
        <w:t>within the three weeks.</w:t>
      </w:r>
    </w:p>
    <w:p w:rsidR="009D6897" w:rsidRDefault="009D6897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>
        <w:rPr>
          <w:rFonts w:ascii="Times New Roman" w:hAnsi="Times New Roman" w:cs="Times New Roman"/>
          <w:color w:val="00A0B8" w:themeColor="accent1"/>
          <w:sz w:val="24"/>
          <w:szCs w:val="24"/>
        </w:rPr>
        <w:t>UNITS</w:t>
      </w:r>
    </w:p>
    <w:p w:rsidR="009D6897" w:rsidRDefault="009D6897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>
        <w:rPr>
          <w:rFonts w:ascii="Times New Roman" w:hAnsi="Times New Roman" w:cs="Times New Roman"/>
          <w:color w:val="00A0B8" w:themeColor="accent1"/>
          <w:sz w:val="24"/>
          <w:szCs w:val="24"/>
        </w:rPr>
        <w:t>1.</w:t>
      </w:r>
      <w:r w:rsidR="00CC6DD2">
        <w:rPr>
          <w:rFonts w:ascii="Times New Roman" w:hAnsi="Times New Roman" w:cs="Times New Roman"/>
          <w:color w:val="00A0B8" w:themeColor="accent1"/>
          <w:sz w:val="24"/>
          <w:szCs w:val="24"/>
        </w:rPr>
        <w:t xml:space="preserve"> Graphic Design</w:t>
      </w:r>
    </w:p>
    <w:p w:rsidR="00410702" w:rsidRPr="00CC6DD2" w:rsidRDefault="007103CB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learnt that Graphic Design is the art or skill of combining text and pictures in advertisements</w:t>
      </w:r>
      <w:r w:rsidR="004107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pictures, logos and magazines. Graphic is visual therefore </w:t>
      </w:r>
      <w:r w:rsidR="00B2339D">
        <w:rPr>
          <w:rFonts w:ascii="Times New Roman" w:hAnsi="Times New Roman" w:cs="Times New Roman"/>
          <w:color w:val="000000" w:themeColor="text1"/>
          <w:sz w:val="24"/>
          <w:szCs w:val="24"/>
        </w:rPr>
        <w:t>it I involves using visual elements like lines, colours, shapes and textures.</w:t>
      </w:r>
    </w:p>
    <w:p w:rsidR="009D6897" w:rsidRDefault="00C45E26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We have been practicing how to use the pe</w:t>
      </w:r>
      <w:r w:rsidR="003A1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 tool in Adobe Illustrator by tracing and colouring images. The main </w:t>
      </w:r>
      <w:r w:rsidR="00CB4DF1">
        <w:rPr>
          <w:rFonts w:ascii="Times New Roman" w:hAnsi="Times New Roman" w:cs="Times New Roman"/>
          <w:color w:val="000000" w:themeColor="text1"/>
          <w:sz w:val="24"/>
          <w:szCs w:val="24"/>
        </w:rPr>
        <w:t>takeaway</w:t>
      </w:r>
      <w:r w:rsidR="003A1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B4DF1">
        <w:rPr>
          <w:rFonts w:ascii="Times New Roman" w:hAnsi="Times New Roman" w:cs="Times New Roman"/>
          <w:color w:val="000000" w:themeColor="text1"/>
          <w:sz w:val="24"/>
          <w:szCs w:val="24"/>
        </w:rPr>
        <w:t>from the</w:t>
      </w:r>
      <w:r w:rsidR="003A1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Graphic Design</w:t>
      </w:r>
      <w:r w:rsidR="00CB4DF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lesson</w:t>
      </w:r>
      <w:r w:rsidR="003A11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to </w:t>
      </w:r>
      <w:r w:rsidR="00CB4DF1">
        <w:rPr>
          <w:rFonts w:ascii="Times New Roman" w:hAnsi="Times New Roman" w:cs="Times New Roman"/>
          <w:color w:val="000000" w:themeColor="text1"/>
          <w:sz w:val="24"/>
          <w:szCs w:val="24"/>
        </w:rPr>
        <w:t>be simple.</w:t>
      </w:r>
      <w:r w:rsidR="001540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Nyandia Kamawe is our lecturer.</w:t>
      </w:r>
    </w:p>
    <w:p w:rsidR="007452DD" w:rsidRDefault="007452DD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>
            <wp:extent cx="2446020" cy="3009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g-vector-13174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DF1" w:rsidRDefault="008B1DA2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1031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1031B" w:rsidRDefault="0021031B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 w:rsidRPr="009B7C30">
        <w:rPr>
          <w:rFonts w:ascii="Times New Roman" w:hAnsi="Times New Roman" w:cs="Times New Roman"/>
          <w:color w:val="00A0B8" w:themeColor="accent1"/>
          <w:sz w:val="24"/>
          <w:szCs w:val="24"/>
        </w:rPr>
        <w:t>2.</w:t>
      </w:r>
      <w:r w:rsidR="009B7C30" w:rsidRPr="009B7C30">
        <w:rPr>
          <w:rFonts w:ascii="Times New Roman" w:hAnsi="Times New Roman" w:cs="Times New Roman"/>
          <w:color w:val="00A0B8" w:themeColor="accent1"/>
          <w:sz w:val="24"/>
          <w:szCs w:val="24"/>
        </w:rPr>
        <w:t xml:space="preserve"> Life Skills</w:t>
      </w:r>
    </w:p>
    <w:p w:rsidR="001F351D" w:rsidRDefault="00677511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</w:t>
      </w:r>
      <w:r w:rsidR="00004BE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fe Skills has been more of an interactive class where we share stories and reflect on our past experiences. In Life Skills, we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learn to build our character and fireproof our inner core so as to be ready for whatever life throws at us. We also made vision boards.</w:t>
      </w:r>
      <w:r w:rsidR="000A485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Veronica </w:t>
      </w:r>
      <w:r w:rsidR="001808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Nyokabi </w:t>
      </w:r>
      <w:r w:rsidR="001540C2">
        <w:rPr>
          <w:rFonts w:ascii="Times New Roman" w:hAnsi="Times New Roman" w:cs="Times New Roman"/>
          <w:color w:val="000000" w:themeColor="text1"/>
          <w:sz w:val="24"/>
          <w:szCs w:val="24"/>
        </w:rPr>
        <w:t>is our lecturer.</w:t>
      </w:r>
    </w:p>
    <w:p w:rsidR="001F351D" w:rsidRDefault="001F351D" w:rsidP="00377435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</w:pPr>
    </w:p>
    <w:p w:rsidR="001F351D" w:rsidRDefault="001F351D" w:rsidP="00377435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</w:pPr>
    </w:p>
    <w:p w:rsidR="001F351D" w:rsidRDefault="001F351D" w:rsidP="00377435">
      <w:pP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</w:pPr>
    </w:p>
    <w:p w:rsidR="00677511" w:rsidRDefault="00677511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 wp14:anchorId="18EC6ECE" wp14:editId="4163841E">
            <wp:extent cx="2956560" cy="204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fe sill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1D" w:rsidRDefault="001F351D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F351D" w:rsidRDefault="001F351D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 w:rsidRPr="001F351D">
        <w:rPr>
          <w:rFonts w:ascii="Times New Roman" w:hAnsi="Times New Roman" w:cs="Times New Roman"/>
          <w:color w:val="00A0B8" w:themeColor="accent1"/>
          <w:sz w:val="24"/>
          <w:szCs w:val="24"/>
        </w:rPr>
        <w:t>3. Hardware Electronics</w:t>
      </w:r>
    </w:p>
    <w:p w:rsidR="001540C2" w:rsidRDefault="001540C2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 far, we have learnt </w:t>
      </w:r>
      <w:r w:rsidR="00FE1814">
        <w:rPr>
          <w:rFonts w:ascii="Times New Roman" w:hAnsi="Times New Roman" w:cs="Times New Roman"/>
          <w:color w:val="000000" w:themeColor="text1"/>
          <w:sz w:val="24"/>
          <w:szCs w:val="24"/>
        </w:rPr>
        <w:t>about what electronics comprises of: circuits, physics and components. We have learnt about current, vo</w:t>
      </w:r>
      <w:r w:rsidR="008D7682">
        <w:rPr>
          <w:rFonts w:ascii="Times New Roman" w:hAnsi="Times New Roman" w:cs="Times New Roman"/>
          <w:color w:val="000000" w:themeColor="text1"/>
          <w:sz w:val="24"/>
          <w:szCs w:val="24"/>
        </w:rPr>
        <w:t>l</w:t>
      </w:r>
      <w:r w:rsidR="00FE1814">
        <w:rPr>
          <w:rFonts w:ascii="Times New Roman" w:hAnsi="Times New Roman" w:cs="Times New Roman"/>
          <w:color w:val="000000" w:themeColor="text1"/>
          <w:sz w:val="24"/>
          <w:szCs w:val="24"/>
        </w:rPr>
        <w:t>tage</w:t>
      </w:r>
      <w:r w:rsidR="008D768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FE181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resistance</w:t>
      </w:r>
      <w:r w:rsidR="008D76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dividers an</w:t>
      </w:r>
      <w:r w:rsidR="00F02821">
        <w:rPr>
          <w:rFonts w:ascii="Times New Roman" w:hAnsi="Times New Roman" w:cs="Times New Roman"/>
          <w:color w:val="000000" w:themeColor="text1"/>
          <w:sz w:val="24"/>
          <w:szCs w:val="24"/>
        </w:rPr>
        <w:t>d have done calculations on them.</w:t>
      </w:r>
      <w:r w:rsidR="00AB145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Barre Yassin is our lecturer</w:t>
      </w:r>
      <w:r w:rsidR="00411CC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F02821" w:rsidRDefault="00F02821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2821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>
            <wp:extent cx="2621280" cy="1744980"/>
            <wp:effectExtent l="0" t="0" r="7620" b="7620"/>
            <wp:docPr id="3" name="Picture 3" descr="C:\Users\student\Downloads\el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ownloads\ele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CC8" w:rsidRDefault="00411CC8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411CC8" w:rsidRDefault="00411CC8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>
        <w:rPr>
          <w:rFonts w:ascii="Times New Roman" w:hAnsi="Times New Roman" w:cs="Times New Roman"/>
          <w:color w:val="00A0B8" w:themeColor="accent1"/>
          <w:sz w:val="24"/>
          <w:szCs w:val="24"/>
        </w:rPr>
        <w:t>4. HTML &amp; CSS</w:t>
      </w:r>
    </w:p>
    <w:p w:rsidR="00411CC8" w:rsidRDefault="00B72FBC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unit is all about the front end development of a website. We have learnt how to make a HTML declaration and how to make a website with different sized headings and paragraphs. Jeff Muthondu is our lecturer.</w:t>
      </w:r>
    </w:p>
    <w:p w:rsidR="0018087B" w:rsidRDefault="0018087B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8087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>
            <wp:extent cx="3474085" cy="1607820"/>
            <wp:effectExtent l="0" t="0" r="0" b="0"/>
            <wp:docPr id="4" name="Picture 4" descr="C:\Users\student\Downloads\html-c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ownloads\html-cs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344" cy="161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8C" w:rsidRDefault="0055058C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058C" w:rsidRDefault="0055058C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 w:rsidRPr="0055058C">
        <w:rPr>
          <w:rFonts w:ascii="Times New Roman" w:hAnsi="Times New Roman" w:cs="Times New Roman"/>
          <w:color w:val="00A0B8" w:themeColor="accent1"/>
          <w:sz w:val="24"/>
          <w:szCs w:val="24"/>
        </w:rPr>
        <w:t>5. Hardware Design</w:t>
      </w:r>
    </w:p>
    <w:p w:rsidR="0055058C" w:rsidRDefault="008D7A3C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class is all about identifying problems we experience and creating products to help solve those problems. </w:t>
      </w:r>
      <w:r w:rsidR="005D3987">
        <w:rPr>
          <w:rFonts w:ascii="Times New Roman" w:hAnsi="Times New Roman" w:cs="Times New Roman"/>
          <w:color w:val="000000" w:themeColor="text1"/>
          <w:sz w:val="24"/>
          <w:szCs w:val="24"/>
        </w:rPr>
        <w:t>We went through the stages of the design process and have begun learning about de</w:t>
      </w:r>
      <w:r w:rsidR="00552A13">
        <w:rPr>
          <w:rFonts w:ascii="Times New Roman" w:hAnsi="Times New Roman" w:cs="Times New Roman"/>
          <w:color w:val="000000" w:themeColor="text1"/>
          <w:sz w:val="24"/>
          <w:szCs w:val="24"/>
        </w:rPr>
        <w:t>sign thinking. Barre Yassin is our lecturer.</w:t>
      </w:r>
    </w:p>
    <w:p w:rsidR="00552A13" w:rsidRDefault="00552A13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2A13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>
            <wp:extent cx="2880360" cy="2042160"/>
            <wp:effectExtent l="0" t="0" r="0" b="0"/>
            <wp:docPr id="5" name="Picture 5" descr="C:\Users\student\Downloads\hardware desi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ownloads\hardware desig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13" w:rsidRDefault="00552A13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52A13" w:rsidRDefault="00552A13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 w:rsidRPr="00E52F57">
        <w:rPr>
          <w:rFonts w:ascii="Times New Roman" w:hAnsi="Times New Roman" w:cs="Times New Roman"/>
          <w:color w:val="00A0B8" w:themeColor="accent1"/>
          <w:sz w:val="24"/>
          <w:szCs w:val="24"/>
        </w:rPr>
        <w:t>6.</w:t>
      </w:r>
      <w:r w:rsidR="00E52F57" w:rsidRPr="00E52F57">
        <w:rPr>
          <w:rFonts w:ascii="Times New Roman" w:hAnsi="Times New Roman" w:cs="Times New Roman"/>
          <w:color w:val="00A0B8" w:themeColor="accent1"/>
          <w:sz w:val="24"/>
          <w:szCs w:val="24"/>
        </w:rPr>
        <w:t xml:space="preserve"> Introduction to Computers</w:t>
      </w:r>
    </w:p>
    <w:p w:rsidR="00E52F57" w:rsidRDefault="00994F28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this unit, </w:t>
      </w:r>
      <w:r w:rsidR="002F682E">
        <w:rPr>
          <w:rFonts w:ascii="Times New Roman" w:hAnsi="Times New Roman" w:cs="Times New Roman"/>
          <w:color w:val="000000" w:themeColor="text1"/>
          <w:sz w:val="24"/>
          <w:szCs w:val="24"/>
        </w:rPr>
        <w:t>we have learnt about computers</w:t>
      </w:r>
      <w:r w:rsidR="00BF3B49">
        <w:rPr>
          <w:rFonts w:ascii="Times New Roman" w:hAnsi="Times New Roman" w:cs="Times New Roman"/>
          <w:color w:val="000000" w:themeColor="text1"/>
          <w:sz w:val="24"/>
          <w:szCs w:val="24"/>
        </w:rPr>
        <w:t>. How to operate them and how to handle th</w:t>
      </w:r>
      <w:r w:rsidR="00FE21AC">
        <w:rPr>
          <w:rFonts w:ascii="Times New Roman" w:hAnsi="Times New Roman" w:cs="Times New Roman"/>
          <w:color w:val="000000" w:themeColor="text1"/>
          <w:sz w:val="24"/>
          <w:szCs w:val="24"/>
        </w:rPr>
        <w:t>em. We have learnt how to send e-mail</w:t>
      </w:r>
      <w:r w:rsidR="007740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s, to use Microsoft Word, </w:t>
      </w:r>
      <w:r w:rsidR="00FE21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Microsoft </w:t>
      </w:r>
      <w:r w:rsidR="007740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Excel and to make slides using PowerPoint. We have also learnt </w:t>
      </w:r>
      <w:r w:rsidR="00DB6A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how to use command prompt. Pascal Aloo is our lecturer. </w:t>
      </w:r>
    </w:p>
    <w:p w:rsidR="00DB218D" w:rsidRDefault="00DB218D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B6A2E" w:rsidRDefault="00DB6A2E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6A2E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 wp14:anchorId="3B285D0C" wp14:editId="16865DF8">
            <wp:extent cx="4503420" cy="1866900"/>
            <wp:effectExtent l="0" t="0" r="0" b="0"/>
            <wp:docPr id="6" name="Picture 6" descr="C:\Users\student\Downloads\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ownloads\ic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18D" w:rsidRDefault="00DB218D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DB218D" w:rsidRDefault="00DB218D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 w:rsidRPr="00B03F08">
        <w:rPr>
          <w:rFonts w:ascii="Times New Roman" w:hAnsi="Times New Roman" w:cs="Times New Roman"/>
          <w:color w:val="00A0B8" w:themeColor="accent1"/>
          <w:sz w:val="24"/>
          <w:szCs w:val="24"/>
        </w:rPr>
        <w:t xml:space="preserve">7. </w:t>
      </w:r>
      <w:r w:rsidR="00B03F08" w:rsidRPr="00B03F08">
        <w:rPr>
          <w:rFonts w:ascii="Times New Roman" w:hAnsi="Times New Roman" w:cs="Times New Roman"/>
          <w:color w:val="00A0B8" w:themeColor="accent1"/>
          <w:sz w:val="24"/>
          <w:szCs w:val="24"/>
        </w:rPr>
        <w:t>Python</w:t>
      </w:r>
    </w:p>
    <w:p w:rsidR="006C6E8E" w:rsidRDefault="007268D4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Python is a programming language</w:t>
      </w:r>
      <w:r w:rsidR="00A34B3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F34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have </w:t>
      </w:r>
      <w:r w:rsidR="004E70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learnt about operators </w:t>
      </w:r>
      <w:r w:rsidR="003367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(arithmetic and comparison), data types, variables and string formatting. Sites like Instagram have been programmed using </w:t>
      </w:r>
      <w:r w:rsidR="006C6E8E">
        <w:rPr>
          <w:rFonts w:ascii="Times New Roman" w:hAnsi="Times New Roman" w:cs="Times New Roman"/>
          <w:color w:val="000000" w:themeColor="text1"/>
          <w:sz w:val="24"/>
          <w:szCs w:val="24"/>
        </w:rPr>
        <w:t>Python. James Mwai is our lecturer.</w:t>
      </w:r>
    </w:p>
    <w:p w:rsidR="006C6E8E" w:rsidRDefault="006C6E8E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C6E8E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drawing>
          <wp:inline distT="0" distB="0" distL="0" distR="0">
            <wp:extent cx="5486210" cy="1874520"/>
            <wp:effectExtent l="0" t="0" r="635" b="0"/>
            <wp:docPr id="8" name="Picture 8" descr="C:\Users\student\Downloads\pyth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ownloads\pyth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997" cy="187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8E" w:rsidRDefault="006C6E8E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C6E8E" w:rsidRDefault="006C6E8E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 w:rsidRPr="006C6E8E">
        <w:rPr>
          <w:rFonts w:ascii="Times New Roman" w:hAnsi="Times New Roman" w:cs="Times New Roman"/>
          <w:color w:val="00A0B8" w:themeColor="accent1"/>
          <w:sz w:val="24"/>
          <w:szCs w:val="24"/>
        </w:rPr>
        <w:t xml:space="preserve">8. Entrepreneurship </w:t>
      </w:r>
    </w:p>
    <w:p w:rsidR="006C6E8E" w:rsidRDefault="007027F2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have learnt about the things an entrepreneur does, types of entrepreneurship </w:t>
      </w:r>
      <w:r w:rsidR="00B03659">
        <w:rPr>
          <w:rFonts w:ascii="Times New Roman" w:hAnsi="Times New Roman" w:cs="Times New Roman"/>
          <w:color w:val="000000" w:themeColor="text1"/>
          <w:sz w:val="24"/>
          <w:szCs w:val="24"/>
        </w:rPr>
        <w:t>and how they innovate. We also looked at the difference between innovation and inve</w:t>
      </w:r>
      <w:r w:rsidR="00262851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B03659">
        <w:rPr>
          <w:rFonts w:ascii="Times New Roman" w:hAnsi="Times New Roman" w:cs="Times New Roman"/>
          <w:color w:val="000000" w:themeColor="text1"/>
          <w:sz w:val="24"/>
          <w:szCs w:val="24"/>
        </w:rPr>
        <w:t>ti</w:t>
      </w:r>
      <w:r w:rsidR="00262851">
        <w:rPr>
          <w:rFonts w:ascii="Times New Roman" w:hAnsi="Times New Roman" w:cs="Times New Roman"/>
          <w:color w:val="000000" w:themeColor="text1"/>
          <w:sz w:val="24"/>
          <w:szCs w:val="24"/>
        </w:rPr>
        <w:t>on. Kellie Murungi is our lecturer.</w:t>
      </w:r>
    </w:p>
    <w:p w:rsidR="00262851" w:rsidRDefault="00262851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US"/>
        </w:rPr>
        <w:lastRenderedPageBreak/>
        <w:drawing>
          <wp:inline distT="0" distB="0" distL="0" distR="0">
            <wp:extent cx="4526280" cy="18440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51" w:rsidRDefault="00262851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62851" w:rsidRDefault="00262851" w:rsidP="00377435">
      <w:pPr>
        <w:rPr>
          <w:rFonts w:ascii="Times New Roman" w:hAnsi="Times New Roman" w:cs="Times New Roman"/>
          <w:color w:val="00A0B8" w:themeColor="accent1"/>
          <w:sz w:val="24"/>
          <w:szCs w:val="24"/>
        </w:rPr>
      </w:pPr>
      <w:r>
        <w:rPr>
          <w:rFonts w:ascii="Times New Roman" w:hAnsi="Times New Roman" w:cs="Times New Roman"/>
          <w:color w:val="00A0B8" w:themeColor="accent1"/>
          <w:sz w:val="24"/>
          <w:szCs w:val="24"/>
        </w:rPr>
        <w:t>CONCLUSION</w:t>
      </w:r>
    </w:p>
    <w:p w:rsidR="00262851" w:rsidRPr="00F6240A" w:rsidRDefault="00F6240A" w:rsidP="003774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All in all, </w:t>
      </w:r>
      <w:r w:rsidR="00EF49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experience at AkiraChix so far has been </w:t>
      </w:r>
      <w:r w:rsidR="005A2D83">
        <w:rPr>
          <w:rFonts w:ascii="Times New Roman" w:hAnsi="Times New Roman" w:cs="Times New Roman"/>
          <w:color w:val="000000" w:themeColor="text1"/>
          <w:sz w:val="24"/>
          <w:szCs w:val="24"/>
        </w:rPr>
        <w:t>exciting and I believe that by the end of the year, I will have learnt enough to help me in the field I want to pursue after studies.</w:t>
      </w:r>
      <w:bookmarkStart w:id="5" w:name="_GoBack"/>
      <w:bookmarkEnd w:id="5"/>
    </w:p>
    <w:sectPr w:rsidR="00262851" w:rsidRPr="00F6240A">
      <w:footerReference w:type="default" r:id="rId19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B26" w:rsidRDefault="00FD3B26">
      <w:pPr>
        <w:spacing w:before="0" w:after="0" w:line="240" w:lineRule="auto"/>
      </w:pPr>
      <w:r>
        <w:separator/>
      </w:r>
    </w:p>
  </w:endnote>
  <w:endnote w:type="continuationSeparator" w:id="0">
    <w:p w:rsidR="00FD3B26" w:rsidRDefault="00FD3B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283A" w:rsidRDefault="00FD3B26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6145C0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B26" w:rsidRDefault="00FD3B26">
      <w:pPr>
        <w:spacing w:before="0" w:after="0" w:line="240" w:lineRule="auto"/>
      </w:pPr>
      <w:r>
        <w:separator/>
      </w:r>
    </w:p>
  </w:footnote>
  <w:footnote w:type="continuationSeparator" w:id="0">
    <w:p w:rsidR="00FD3B26" w:rsidRDefault="00FD3B2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3A2"/>
    <w:rsid w:val="00004BE2"/>
    <w:rsid w:val="000A485A"/>
    <w:rsid w:val="001433A2"/>
    <w:rsid w:val="001540C2"/>
    <w:rsid w:val="0018087B"/>
    <w:rsid w:val="001F351D"/>
    <w:rsid w:val="0021031B"/>
    <w:rsid w:val="00262851"/>
    <w:rsid w:val="002F682E"/>
    <w:rsid w:val="003367B5"/>
    <w:rsid w:val="00377435"/>
    <w:rsid w:val="003A114B"/>
    <w:rsid w:val="00410702"/>
    <w:rsid w:val="00411CC8"/>
    <w:rsid w:val="004E705D"/>
    <w:rsid w:val="0055058C"/>
    <w:rsid w:val="00552A13"/>
    <w:rsid w:val="005A2D83"/>
    <w:rsid w:val="005D3987"/>
    <w:rsid w:val="006145C0"/>
    <w:rsid w:val="00677511"/>
    <w:rsid w:val="006C6E8E"/>
    <w:rsid w:val="007027F2"/>
    <w:rsid w:val="007103CB"/>
    <w:rsid w:val="007268D4"/>
    <w:rsid w:val="007452DD"/>
    <w:rsid w:val="007740FD"/>
    <w:rsid w:val="0088283A"/>
    <w:rsid w:val="008B1DA2"/>
    <w:rsid w:val="008D7682"/>
    <w:rsid w:val="008D7A3C"/>
    <w:rsid w:val="00994F28"/>
    <w:rsid w:val="009B7C30"/>
    <w:rsid w:val="009C30C8"/>
    <w:rsid w:val="009D6897"/>
    <w:rsid w:val="009F341D"/>
    <w:rsid w:val="00A34B33"/>
    <w:rsid w:val="00AB1450"/>
    <w:rsid w:val="00B03659"/>
    <w:rsid w:val="00B03F08"/>
    <w:rsid w:val="00B2339D"/>
    <w:rsid w:val="00B72FBC"/>
    <w:rsid w:val="00BF3B49"/>
    <w:rsid w:val="00C45E26"/>
    <w:rsid w:val="00CB4DF1"/>
    <w:rsid w:val="00CC6DD2"/>
    <w:rsid w:val="00D11211"/>
    <w:rsid w:val="00D435FF"/>
    <w:rsid w:val="00DB218D"/>
    <w:rsid w:val="00DB6A2E"/>
    <w:rsid w:val="00E52F57"/>
    <w:rsid w:val="00EF4957"/>
    <w:rsid w:val="00F02821"/>
    <w:rsid w:val="00F6240A"/>
    <w:rsid w:val="00FD3B26"/>
    <w:rsid w:val="00FE1814"/>
    <w:rsid w:val="00FE2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ACE7AE-A3E3-4894-A046-186C5CEB6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semiHidden/>
    <w:qFormat/>
    <w:rsid w:val="00CC6D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B6D3080F6743C3B669D4CD1C6823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226406-1985-4A4E-B4C8-9BBACC75F8AD}"/>
      </w:docPartPr>
      <w:docPartBody>
        <w:p w:rsidR="00000000" w:rsidRDefault="00AF4DD9">
          <w:pPr>
            <w:pStyle w:val="D3B6D3080F6743C3B669D4CD1C6823CB"/>
          </w:pPr>
          <w:r>
            <w:t>[Name]</w:t>
          </w:r>
        </w:p>
      </w:docPartBody>
    </w:docPart>
    <w:docPart>
      <w:docPartPr>
        <w:name w:val="BFEA0CF1A8F04165BAFFB0B1473D8F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AA5C84-A674-49A0-9407-9F70A58E606D}"/>
      </w:docPartPr>
      <w:docPartBody>
        <w:p w:rsidR="00000000" w:rsidRDefault="00AF4DD9">
          <w:pPr>
            <w:pStyle w:val="BFEA0CF1A8F04165BAFFB0B1473D8F79"/>
          </w:pPr>
          <w:r>
            <w:t>[Course Title]</w:t>
          </w:r>
        </w:p>
      </w:docPartBody>
    </w:docPart>
    <w:docPart>
      <w:docPartPr>
        <w:name w:val="F83D5C7FFEA54DFBB33C7E1A17080C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0A2328-A9E9-49FF-906B-158C67E92139}"/>
      </w:docPartPr>
      <w:docPartBody>
        <w:p w:rsidR="00000000" w:rsidRDefault="00AF4DD9">
          <w:pPr>
            <w:pStyle w:val="F83D5C7FFEA54DFBB33C7E1A17080CB0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4DD9"/>
    <w:rsid w:val="00AF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</w:rPr>
  </w:style>
  <w:style w:type="paragraph" w:customStyle="1" w:styleId="AFA1B041845D4DE5BEDC301E8CFE85A9">
    <w:name w:val="AFA1B041845D4DE5BEDC301E8CFE85A9"/>
  </w:style>
  <w:style w:type="paragraph" w:customStyle="1" w:styleId="D3B6D3080F6743C3B669D4CD1C6823CB">
    <w:name w:val="D3B6D3080F6743C3B669D4CD1C6823CB"/>
  </w:style>
  <w:style w:type="paragraph" w:customStyle="1" w:styleId="BFEA0CF1A8F04165BAFFB0B1473D8F79">
    <w:name w:val="BFEA0CF1A8F04165BAFFB0B1473D8F79"/>
  </w:style>
  <w:style w:type="paragraph" w:customStyle="1" w:styleId="F83D5C7FFEA54DFBB33C7E1A17080CB0">
    <w:name w:val="F83D5C7FFEA54DFBB33C7E1A17080CB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2019-02-26T00:00:00</PublishDate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787B98-7727-408A-99E3-276DE8E52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StudentReport.dotx</Template>
  <TotalTime>81</TotalTime>
  <Pages>1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EXPERIENCE IN AKIRACHIX</dc:title>
  <dc:creator>Joy Wahome</dc:creator>
  <cp:keywords>Introduction to Computer</cp:keywords>
  <cp:lastModifiedBy>student</cp:lastModifiedBy>
  <cp:revision>2</cp:revision>
  <dcterms:created xsi:type="dcterms:W3CDTF">2019-02-26T10:57:00Z</dcterms:created>
  <dcterms:modified xsi:type="dcterms:W3CDTF">2019-02-26T12:18:00Z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